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495"/>
        <w:gridCol w:w="1980"/>
        <w:gridCol w:w="4315"/>
      </w:tblGrid>
      <w:tr w:rsidR="006F51D3" w14:paraId="0CB842B7" w14:textId="77777777" w:rsidTr="00546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95" w:type="dxa"/>
          </w:tcPr>
          <w:p w14:paraId="1B9A2AFD" w14:textId="66C3BE8C" w:rsidR="006F51D3" w:rsidRPr="00CD4030" w:rsidRDefault="009472AB" w:rsidP="006F51D3">
            <w:pPr>
              <w:rPr>
                <w:rFonts w:ascii="Aparajita" w:hAnsi="Aparajita" w:cs="Aparajita"/>
                <w:sz w:val="24"/>
                <w:szCs w:val="24"/>
              </w:rPr>
            </w:pPr>
            <w:bookmarkStart w:id="0" w:name="_Hlk211360820"/>
            <w:r w:rsidRPr="00CD4030">
              <w:rPr>
                <w:rFonts w:ascii="Aparajita" w:hAnsi="Aparajita" w:cs="Aparajita"/>
                <w:sz w:val="24"/>
                <w:szCs w:val="24"/>
              </w:rPr>
              <w:t>LONAND</w:t>
            </w:r>
          </w:p>
        </w:tc>
        <w:tc>
          <w:tcPr>
            <w:tcW w:w="1980" w:type="dxa"/>
          </w:tcPr>
          <w:p w14:paraId="046FF69E" w14:textId="6C153398" w:rsidR="006F51D3" w:rsidRPr="00CD4030" w:rsidRDefault="009472AB" w:rsidP="006F51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arajita" w:hAnsi="Aparajita" w:cs="Aparajita"/>
                <w:sz w:val="24"/>
                <w:szCs w:val="24"/>
              </w:rPr>
            </w:pPr>
            <w:r w:rsidRPr="00CD4030">
              <w:rPr>
                <w:rFonts w:ascii="Aparajita" w:hAnsi="Aparajita" w:cs="Aparajita"/>
                <w:sz w:val="24"/>
                <w:szCs w:val="24"/>
              </w:rPr>
              <w:t>INDIA</w:t>
            </w:r>
          </w:p>
        </w:tc>
        <w:tc>
          <w:tcPr>
            <w:tcW w:w="4315" w:type="dxa"/>
          </w:tcPr>
          <w:p w14:paraId="5654C28B" w14:textId="2F13E8C2" w:rsidR="006F51D3" w:rsidRPr="00CD4030" w:rsidRDefault="009472AB" w:rsidP="009472AB">
            <w:pPr>
              <w:tabs>
                <w:tab w:val="left" w:pos="30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arajita" w:hAnsi="Aparajita" w:cs="Aparajita"/>
                <w:sz w:val="24"/>
                <w:szCs w:val="24"/>
              </w:rPr>
            </w:pPr>
            <w:r>
              <w:tab/>
            </w:r>
            <w:r w:rsidRPr="00CD4030">
              <w:rPr>
                <w:rFonts w:ascii="Aparajita" w:hAnsi="Aparajita" w:cs="Aparajita"/>
                <w:sz w:val="24"/>
                <w:szCs w:val="24"/>
              </w:rPr>
              <w:t>415521</w:t>
            </w:r>
          </w:p>
        </w:tc>
      </w:tr>
    </w:tbl>
    <w:p w14:paraId="13E40F65" w14:textId="77777777" w:rsidR="00B60CDD" w:rsidRDefault="00B60CDD" w:rsidP="009671FF"/>
    <w:p w14:paraId="2F2F4FE9" w14:textId="77777777" w:rsidR="00375B16" w:rsidRDefault="00375B16" w:rsidP="009671FF"/>
    <w:p w14:paraId="45197CA7" w14:textId="438DBCD2" w:rsidR="00FF0D5D" w:rsidRPr="009472AB" w:rsidRDefault="00A64124" w:rsidP="009671FF">
      <w:pPr>
        <w:pStyle w:val="Title"/>
        <w:rPr>
          <w:color w:val="B73D00" w:themeColor="accent1" w:themeShade="BF"/>
          <w:sz w:val="40"/>
          <w:szCs w:val="40"/>
        </w:rPr>
      </w:pPr>
      <w:r w:rsidRPr="009472AB">
        <w:rPr>
          <w:color w:val="B73D00" w:themeColor="accent1" w:themeShade="BF"/>
          <w:sz w:val="40"/>
          <w:szCs w:val="40"/>
        </w:rPr>
        <w:t>THOMBARE SHREYASH</w:t>
      </w:r>
      <w:r w:rsidR="001940A2">
        <w:rPr>
          <w:color w:val="B73D00" w:themeColor="accent1" w:themeShade="BF"/>
          <w:sz w:val="40"/>
          <w:szCs w:val="40"/>
        </w:rPr>
        <w:t xml:space="preserve"> MOHAN</w:t>
      </w:r>
    </w:p>
    <w:p w14:paraId="2E8873B1" w14:textId="77777777" w:rsidR="006F51D3" w:rsidRDefault="005E2090" w:rsidP="00FF0D5D">
      <w:pPr>
        <w:rPr>
          <w:noProof/>
          <w:lang w:val="en-AU"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20F94A2C" wp14:editId="169F407F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0F5638" id="Rectangle 1" o:spid="_x0000_s1026" alt="&quot;&quot;" style="position:absolute;margin-left:36.35pt;margin-top:10in;width:539.3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9361f3 [3208]" stroked="f">
                <w10:wrap anchorx="page"/>
                <w10:anchorlock/>
              </v:rect>
            </w:pict>
          </mc:Fallback>
        </mc:AlternateContent>
      </w:r>
    </w:p>
    <w:tbl>
      <w:tblPr>
        <w:tblStyle w:val="TableGridLight"/>
        <w:tblW w:w="11083" w:type="dxa"/>
        <w:tblLayout w:type="fixed"/>
        <w:tblLook w:val="04A0" w:firstRow="1" w:lastRow="0" w:firstColumn="1" w:lastColumn="0" w:noHBand="0" w:noVBand="1"/>
      </w:tblPr>
      <w:tblGrid>
        <w:gridCol w:w="3397"/>
        <w:gridCol w:w="7686"/>
      </w:tblGrid>
      <w:tr w:rsidR="007C05C7" w14:paraId="1D1657F8" w14:textId="77777777" w:rsidTr="00115222">
        <w:trPr>
          <w:trHeight w:val="2105"/>
        </w:trPr>
        <w:tc>
          <w:tcPr>
            <w:tcW w:w="3397" w:type="dxa"/>
          </w:tcPr>
          <w:p w14:paraId="1FF52A03" w14:textId="77777777" w:rsidR="006F51D3" w:rsidRDefault="006F51D3" w:rsidP="00FE1AE9"/>
          <w:p w14:paraId="403A4AA3" w14:textId="77777777" w:rsidR="007C05C7" w:rsidRDefault="007C05C7" w:rsidP="00FE1AE9"/>
          <w:p w14:paraId="0F2F6A49" w14:textId="77777777" w:rsidR="007C05C7" w:rsidRPr="00EA2E39" w:rsidRDefault="007C05C7" w:rsidP="00FE1AE9">
            <w:pPr>
              <w:rPr>
                <w:rFonts w:ascii="Aparajita" w:hAnsi="Aparajita" w:cs="Aparajita"/>
                <w:color w:val="0629B3" w:themeColor="accent3" w:themeShade="BF"/>
                <w:sz w:val="28"/>
                <w:szCs w:val="28"/>
              </w:rPr>
            </w:pPr>
            <w:r w:rsidRPr="00EA2E39">
              <w:rPr>
                <w:rFonts w:ascii="Aparajita" w:hAnsi="Aparajita" w:cs="Aparajita"/>
                <w:color w:val="0629B3" w:themeColor="accent3" w:themeShade="BF"/>
                <w:sz w:val="28"/>
                <w:szCs w:val="28"/>
              </w:rPr>
              <w:t>CONTACT</w:t>
            </w:r>
          </w:p>
          <w:p w14:paraId="3F4F1AFC" w14:textId="77777777" w:rsidR="007C05C7" w:rsidRPr="009F070F" w:rsidRDefault="007C05C7" w:rsidP="00FE1AE9">
            <w:pPr>
              <w:rPr>
                <w:color w:val="0D0D0D" w:themeColor="text1" w:themeTint="F2"/>
                <w:sz w:val="18"/>
                <w:szCs w:val="18"/>
              </w:rPr>
            </w:pPr>
            <w:r w:rsidRPr="009F070F">
              <w:rPr>
                <w:color w:val="0D0D0D" w:themeColor="text1" w:themeTint="F2"/>
                <w:sz w:val="18"/>
                <w:szCs w:val="18"/>
              </w:rPr>
              <w:t>91+8412817616</w:t>
            </w:r>
          </w:p>
          <w:p w14:paraId="449D3085" w14:textId="610F351C" w:rsidR="007C05C7" w:rsidRPr="009F070F" w:rsidRDefault="00EA2E39" w:rsidP="00FE1AE9">
            <w:pPr>
              <w:rPr>
                <w:color w:val="0D0D0D" w:themeColor="text1" w:themeTint="F2"/>
                <w:sz w:val="18"/>
                <w:szCs w:val="18"/>
              </w:rPr>
            </w:pPr>
            <w:r w:rsidRPr="009F070F">
              <w:rPr>
                <w:color w:val="0D0D0D" w:themeColor="text1" w:themeTint="F2"/>
                <w:sz w:val="18"/>
                <w:szCs w:val="18"/>
              </w:rPr>
              <w:t>91+</w:t>
            </w:r>
            <w:r w:rsidR="00472053" w:rsidRPr="009F070F">
              <w:rPr>
                <w:color w:val="0D0D0D" w:themeColor="text1" w:themeTint="F2"/>
                <w:sz w:val="18"/>
                <w:szCs w:val="18"/>
              </w:rPr>
              <w:t>8668467738</w:t>
            </w:r>
          </w:p>
          <w:p w14:paraId="0ECE307C" w14:textId="77777777" w:rsidR="007C05C7" w:rsidRDefault="007C05C7" w:rsidP="00FE1AE9"/>
          <w:p w14:paraId="5330289E" w14:textId="77777777" w:rsidR="007C05C7" w:rsidRDefault="007C05C7" w:rsidP="00FE1AE9">
            <w:pPr>
              <w:rPr>
                <w:rFonts w:ascii="Gill Sans MT" w:hAnsi="Gill Sans MT"/>
                <w:color w:val="0629B3" w:themeColor="accent3" w:themeShade="BF"/>
              </w:rPr>
            </w:pPr>
            <w:r w:rsidRPr="007C05C7">
              <w:rPr>
                <w:rFonts w:ascii="Gill Sans MT" w:hAnsi="Gill Sans MT"/>
                <w:color w:val="0629B3" w:themeColor="accent3" w:themeShade="BF"/>
              </w:rPr>
              <w:t>EMA</w:t>
            </w:r>
            <w:r>
              <w:rPr>
                <w:rFonts w:ascii="Gill Sans MT" w:hAnsi="Gill Sans MT"/>
                <w:color w:val="0629B3" w:themeColor="accent3" w:themeShade="BF"/>
              </w:rPr>
              <w:t>IL</w:t>
            </w:r>
          </w:p>
          <w:p w14:paraId="24271CF2" w14:textId="66F0772C" w:rsidR="007C05C7" w:rsidRPr="00A12433" w:rsidRDefault="007C05C7" w:rsidP="00FE1AE9">
            <w:pPr>
              <w:rPr>
                <w:rFonts w:ascii="Gill Sans MT" w:hAnsi="Gill Sans MT"/>
                <w:color w:val="B73D00" w:themeColor="accent1" w:themeShade="BF"/>
              </w:rPr>
            </w:pPr>
            <w:hyperlink r:id="rId10" w:history="1">
              <w:r w:rsidRPr="00A12433">
                <w:rPr>
                  <w:rStyle w:val="Hyperlink"/>
                  <w:rFonts w:ascii="Gill Sans MT" w:hAnsi="Gill Sans MT"/>
                  <w:color w:val="B73D00" w:themeColor="accent1" w:themeShade="BF"/>
                </w:rPr>
                <w:t>Shreyashthombare490@gmail.com</w:t>
              </w:r>
            </w:hyperlink>
          </w:p>
          <w:p w14:paraId="380EC404" w14:textId="77777777" w:rsidR="000B74EE" w:rsidRDefault="000B74EE" w:rsidP="00FE1AE9">
            <w:pPr>
              <w:rPr>
                <w:rFonts w:ascii="Gill Sans MT" w:hAnsi="Gill Sans MT"/>
              </w:rPr>
            </w:pPr>
          </w:p>
          <w:p w14:paraId="05E94B9F" w14:textId="77777777" w:rsidR="00EA2E39" w:rsidRPr="00EA2E39" w:rsidRDefault="00EA2E39" w:rsidP="00EA2E39">
            <w:pPr>
              <w:rPr>
                <w:rFonts w:ascii="Aparajita" w:hAnsi="Aparajita" w:cs="Aparajita"/>
                <w:color w:val="0629B3" w:themeColor="accent3" w:themeShade="BF"/>
                <w:sz w:val="28"/>
                <w:szCs w:val="28"/>
              </w:rPr>
            </w:pPr>
            <w:r w:rsidRPr="00EA2E39">
              <w:rPr>
                <w:rFonts w:ascii="Aparajita" w:hAnsi="Aparajita" w:cs="Aparajita"/>
                <w:color w:val="0629B3" w:themeColor="accent3" w:themeShade="BF"/>
                <w:sz w:val="28"/>
                <w:szCs w:val="28"/>
              </w:rPr>
              <w:t>HOBBIES</w:t>
            </w:r>
          </w:p>
          <w:p w14:paraId="6206CF4D" w14:textId="77777777" w:rsidR="00EA2E39" w:rsidRPr="00EA2E39" w:rsidRDefault="00EA2E39" w:rsidP="00EA2E39">
            <w:pPr>
              <w:rPr>
                <w:rFonts w:ascii="Aparajita" w:hAnsi="Aparajita" w:cs="Aparajita"/>
                <w:color w:val="000000" w:themeColor="text1"/>
                <w:sz w:val="24"/>
                <w:szCs w:val="24"/>
              </w:rPr>
            </w:pPr>
            <w:r w:rsidRPr="00EA2E39">
              <w:rPr>
                <w:rFonts w:ascii="Aparajita" w:hAnsi="Aparajita" w:cs="Aparajita"/>
                <w:color w:val="000000" w:themeColor="text1"/>
                <w:sz w:val="24"/>
                <w:szCs w:val="24"/>
              </w:rPr>
              <w:t>&gt;TYPING</w:t>
            </w:r>
          </w:p>
          <w:p w14:paraId="3A4BB42F" w14:textId="77777777" w:rsidR="00EA2E39" w:rsidRPr="00EA2E39" w:rsidRDefault="00EA2E39" w:rsidP="00EA2E39">
            <w:pPr>
              <w:rPr>
                <w:rFonts w:ascii="Aparajita" w:hAnsi="Aparajita" w:cs="Aparajita"/>
                <w:color w:val="000000" w:themeColor="text1"/>
                <w:sz w:val="24"/>
                <w:szCs w:val="24"/>
              </w:rPr>
            </w:pPr>
            <w:r w:rsidRPr="00EA2E39">
              <w:rPr>
                <w:rFonts w:ascii="Aparajita" w:hAnsi="Aparajita" w:cs="Aparajita"/>
                <w:color w:val="000000" w:themeColor="text1"/>
                <w:sz w:val="24"/>
                <w:szCs w:val="24"/>
              </w:rPr>
              <w:t>&gt;PLAYING</w:t>
            </w:r>
          </w:p>
          <w:p w14:paraId="054C488B" w14:textId="77777777" w:rsidR="00EA2E39" w:rsidRPr="00EA2E39" w:rsidRDefault="00EA2E39" w:rsidP="00EA2E39">
            <w:pPr>
              <w:rPr>
                <w:rFonts w:ascii="Aparajita" w:hAnsi="Aparajita" w:cs="Aparajita"/>
                <w:color w:val="000000" w:themeColor="text1"/>
                <w:sz w:val="24"/>
                <w:szCs w:val="24"/>
              </w:rPr>
            </w:pPr>
            <w:r w:rsidRPr="00EA2E39">
              <w:rPr>
                <w:rFonts w:ascii="Aparajita" w:hAnsi="Aparajita" w:cs="Aparajita"/>
                <w:color w:val="000000" w:themeColor="text1"/>
                <w:sz w:val="24"/>
                <w:szCs w:val="24"/>
              </w:rPr>
              <w:t>&gt;READING</w:t>
            </w:r>
          </w:p>
          <w:p w14:paraId="65DFFB6D" w14:textId="5A87AB53" w:rsidR="00EA2E39" w:rsidRDefault="00EA2E39" w:rsidP="00EA2E39">
            <w:pPr>
              <w:rPr>
                <w:rFonts w:ascii="Gill Sans MT" w:hAnsi="Gill Sans MT"/>
              </w:rPr>
            </w:pPr>
            <w:r w:rsidRPr="00EA2E39">
              <w:rPr>
                <w:rFonts w:ascii="Aparajita" w:hAnsi="Aparajita" w:cs="Aparajita"/>
                <w:color w:val="000000" w:themeColor="text1"/>
                <w:sz w:val="24"/>
                <w:szCs w:val="24"/>
              </w:rPr>
              <w:t>&gt;WRITING</w:t>
            </w:r>
          </w:p>
          <w:p w14:paraId="43618903" w14:textId="03002B62" w:rsidR="007C05C7" w:rsidRPr="007C05C7" w:rsidRDefault="007C05C7" w:rsidP="00FE1AE9">
            <w:pPr>
              <w:rPr>
                <w:rFonts w:ascii="Gill Sans MT" w:hAnsi="Gill Sans MT"/>
              </w:rPr>
            </w:pPr>
          </w:p>
        </w:tc>
        <w:tc>
          <w:tcPr>
            <w:tcW w:w="7686" w:type="dxa"/>
          </w:tcPr>
          <w:p w14:paraId="1323207D" w14:textId="76181182" w:rsidR="00A64124" w:rsidRPr="00170D4A" w:rsidRDefault="00170D4A" w:rsidP="000B74EE">
            <w:pPr>
              <w:pStyle w:val="Heading1"/>
              <w:rPr>
                <w:rFonts w:ascii="Aparajita" w:hAnsi="Aparajita" w:cs="Aparajita"/>
                <w:color w:val="0938F0" w:themeColor="accent3"/>
              </w:rPr>
            </w:pPr>
            <w:r>
              <w:rPr>
                <w:rFonts w:ascii="Aparajita" w:hAnsi="Aparajita" w:cs="Aparajita"/>
                <w:color w:val="0938F0" w:themeColor="accent3"/>
              </w:rPr>
              <w:t>OBJECTIVE</w:t>
            </w:r>
          </w:p>
          <w:p w14:paraId="3054F4CB" w14:textId="77777777" w:rsidR="000B74EE" w:rsidRPr="00170D4A" w:rsidRDefault="000B74EE" w:rsidP="000B74EE">
            <w:pPr>
              <w:rPr>
                <w:rFonts w:ascii="Aparajita" w:hAnsi="Aparajita" w:cs="Aparajita"/>
                <w:color w:val="000000" w:themeColor="text1"/>
                <w:sz w:val="24"/>
                <w:szCs w:val="24"/>
              </w:rPr>
            </w:pPr>
            <w:r w:rsidRPr="00170D4A">
              <w:rPr>
                <w:rFonts w:ascii="Aparajita" w:hAnsi="Aparajita" w:cs="Aparajita"/>
                <w:color w:val="000000" w:themeColor="text1"/>
                <w:sz w:val="24"/>
                <w:szCs w:val="24"/>
              </w:rPr>
              <w:t>LOOKING FOR A POSITION IN A RENOWNED MNC LIKE DYNAMICS CRM</w:t>
            </w:r>
          </w:p>
          <w:p w14:paraId="79CFFDB5" w14:textId="77777777" w:rsidR="000B74EE" w:rsidRPr="00170D4A" w:rsidRDefault="000B74EE" w:rsidP="000B74EE">
            <w:pPr>
              <w:rPr>
                <w:rFonts w:ascii="Aparajita" w:hAnsi="Aparajita" w:cs="Aparajita"/>
                <w:color w:val="000000" w:themeColor="text1"/>
                <w:sz w:val="24"/>
                <w:szCs w:val="24"/>
              </w:rPr>
            </w:pPr>
            <w:r w:rsidRPr="00170D4A">
              <w:rPr>
                <w:rFonts w:ascii="Aparajita" w:hAnsi="Aparajita" w:cs="Aparajita"/>
                <w:color w:val="000000" w:themeColor="text1"/>
                <w:sz w:val="24"/>
                <w:szCs w:val="24"/>
              </w:rPr>
              <w:t>CONSULTING SERVICES WHERE I CAN CONTINUALLY UPGRADE MY SKILLS AND</w:t>
            </w:r>
          </w:p>
          <w:p w14:paraId="03543F10" w14:textId="77777777" w:rsidR="000B74EE" w:rsidRDefault="000B74EE" w:rsidP="000B74EE">
            <w:pPr>
              <w:rPr>
                <w:rFonts w:ascii="Aparajita" w:hAnsi="Aparajita" w:cs="Aparajita"/>
                <w:color w:val="000000" w:themeColor="text1"/>
                <w:sz w:val="24"/>
                <w:szCs w:val="24"/>
              </w:rPr>
            </w:pPr>
            <w:r w:rsidRPr="00170D4A">
              <w:rPr>
                <w:rFonts w:ascii="Aparajita" w:hAnsi="Aparajita" w:cs="Aparajita"/>
                <w:color w:val="000000" w:themeColor="text1"/>
                <w:sz w:val="24"/>
                <w:szCs w:val="24"/>
              </w:rPr>
              <w:t>CONTRIBUTE TO THE COMPANY’S GROWTH AND SUCCESS.</w:t>
            </w:r>
          </w:p>
          <w:p w14:paraId="79A109AF" w14:textId="77777777" w:rsidR="00170D4A" w:rsidRPr="00170D4A" w:rsidRDefault="00170D4A" w:rsidP="00170D4A">
            <w:pPr>
              <w:pStyle w:val="Heading1"/>
              <w:rPr>
                <w:rFonts w:ascii="Aparajita" w:hAnsi="Aparajita" w:cs="Aparajita"/>
                <w:color w:val="0938F0" w:themeColor="accent3"/>
              </w:rPr>
            </w:pPr>
            <w:r w:rsidRPr="00170D4A">
              <w:rPr>
                <w:rFonts w:ascii="Aparajita" w:hAnsi="Aparajita" w:cs="Aparajita"/>
                <w:color w:val="0938F0" w:themeColor="accent3"/>
              </w:rPr>
              <w:t>Skills</w:t>
            </w:r>
          </w:p>
          <w:p w14:paraId="31FD7A6F" w14:textId="77777777" w:rsidR="00170D4A" w:rsidRPr="00170D4A" w:rsidRDefault="00170D4A" w:rsidP="00170D4A">
            <w:pPr>
              <w:rPr>
                <w:rFonts w:ascii="Aparajita" w:hAnsi="Aparajita" w:cs="Aparajita"/>
                <w:sz w:val="24"/>
                <w:szCs w:val="24"/>
              </w:rPr>
            </w:pPr>
            <w:r w:rsidRPr="00170D4A">
              <w:rPr>
                <w:rFonts w:ascii="Aparajita" w:hAnsi="Aparajita" w:cs="Aparajita"/>
                <w:sz w:val="24"/>
                <w:szCs w:val="24"/>
              </w:rPr>
              <w:t>&gt;COMPUTER LANGUAGES</w:t>
            </w:r>
          </w:p>
          <w:p w14:paraId="644EB18A" w14:textId="77777777" w:rsidR="00170D4A" w:rsidRPr="00170D4A" w:rsidRDefault="00170D4A" w:rsidP="00170D4A">
            <w:pPr>
              <w:rPr>
                <w:rFonts w:ascii="Aparajita" w:hAnsi="Aparajita" w:cs="Aparajita"/>
                <w:sz w:val="24"/>
                <w:szCs w:val="24"/>
              </w:rPr>
            </w:pPr>
            <w:r w:rsidRPr="00170D4A">
              <w:rPr>
                <w:rFonts w:ascii="Aparajita" w:hAnsi="Aparajita" w:cs="Aparajita"/>
                <w:sz w:val="24"/>
                <w:szCs w:val="24"/>
              </w:rPr>
              <w:t>&gt;ENGILSH WRITING</w:t>
            </w:r>
          </w:p>
          <w:p w14:paraId="068F93BE" w14:textId="77777777" w:rsidR="00170D4A" w:rsidRDefault="00170D4A" w:rsidP="00170D4A">
            <w:pPr>
              <w:rPr>
                <w:rFonts w:ascii="Aparajita" w:hAnsi="Aparajita" w:cs="Aparajita"/>
                <w:sz w:val="24"/>
                <w:szCs w:val="24"/>
              </w:rPr>
            </w:pPr>
            <w:r w:rsidRPr="00170D4A">
              <w:rPr>
                <w:rFonts w:ascii="Aparajita" w:hAnsi="Aparajita" w:cs="Aparajita"/>
                <w:sz w:val="24"/>
                <w:szCs w:val="24"/>
              </w:rPr>
              <w:t>&gt;ENGLISH READING</w:t>
            </w:r>
          </w:p>
          <w:p w14:paraId="4D238483" w14:textId="77777777" w:rsidR="00743777" w:rsidRDefault="00743777" w:rsidP="00743777">
            <w:pPr>
              <w:pStyle w:val="Heading1"/>
              <w:rPr>
                <w:rFonts w:ascii="Aparajita" w:hAnsi="Aparajita" w:cs="Aparajita"/>
                <w:color w:val="0938F0" w:themeColor="accent3"/>
              </w:rPr>
            </w:pPr>
            <w:r w:rsidRPr="00417878">
              <w:rPr>
                <w:rFonts w:ascii="Aparajita" w:hAnsi="Aparajita" w:cs="Aparajita"/>
                <w:color w:val="0938F0" w:themeColor="accent3"/>
              </w:rPr>
              <w:t>Experience</w:t>
            </w:r>
          </w:p>
          <w:p w14:paraId="26ABE4D0" w14:textId="2FBA3997" w:rsidR="00B8070E" w:rsidRPr="00B8070E" w:rsidRDefault="00B8070E" w:rsidP="00B8070E">
            <w:r>
              <w:t>N/A 0 years</w:t>
            </w:r>
          </w:p>
          <w:p w14:paraId="18964DF3" w14:textId="77777777" w:rsidR="00743777" w:rsidRPr="008762E1" w:rsidRDefault="00743777" w:rsidP="00743777">
            <w:pPr>
              <w:rPr>
                <w:rFonts w:ascii="Aparajita" w:hAnsi="Aparajita" w:cs="Aparajita"/>
                <w:color w:val="0938F0" w:themeColor="accent3"/>
                <w:sz w:val="28"/>
                <w:szCs w:val="28"/>
              </w:rPr>
            </w:pPr>
            <w:r w:rsidRPr="008762E1">
              <w:rPr>
                <w:rFonts w:ascii="Aparajita" w:hAnsi="Aparajita" w:cs="Aparajita"/>
                <w:color w:val="0938F0" w:themeColor="accent3"/>
                <w:sz w:val="28"/>
                <w:szCs w:val="28"/>
              </w:rPr>
              <w:t>EDUCATION</w:t>
            </w:r>
          </w:p>
          <w:p w14:paraId="5C50F49A" w14:textId="77777777" w:rsidR="00743777" w:rsidRPr="00743777" w:rsidRDefault="00743777" w:rsidP="00743777">
            <w:pPr>
              <w:rPr>
                <w:rFonts w:ascii="Aparajita" w:hAnsi="Aparajita" w:cs="Aparajita"/>
                <w:color w:val="000000" w:themeColor="text1"/>
                <w:sz w:val="24"/>
                <w:szCs w:val="24"/>
              </w:rPr>
            </w:pPr>
            <w:r w:rsidRPr="00743777">
              <w:rPr>
                <w:rFonts w:ascii="Aparajita" w:hAnsi="Aparajita" w:cs="Aparajita"/>
                <w:color w:val="000000" w:themeColor="text1"/>
                <w:sz w:val="24"/>
                <w:szCs w:val="24"/>
              </w:rPr>
              <w:t>&gt;HSC = MALOJIRAJE JUNIOR COLLAGE LONAND TAL.KHANDALA DIST.SATARA 415521</w:t>
            </w:r>
          </w:p>
          <w:p w14:paraId="28C4AF4F" w14:textId="77777777" w:rsidR="00743777" w:rsidRPr="00743777" w:rsidRDefault="00743777" w:rsidP="00743777">
            <w:pPr>
              <w:rPr>
                <w:rFonts w:ascii="Aparajita" w:hAnsi="Aparajita" w:cs="Aparajita"/>
                <w:color w:val="000000" w:themeColor="text1"/>
                <w:sz w:val="24"/>
                <w:szCs w:val="24"/>
              </w:rPr>
            </w:pPr>
            <w:r w:rsidRPr="00743777">
              <w:rPr>
                <w:rFonts w:ascii="Aparajita" w:hAnsi="Aparajita" w:cs="Aparajita"/>
                <w:color w:val="000000" w:themeColor="text1"/>
                <w:sz w:val="24"/>
                <w:szCs w:val="24"/>
              </w:rPr>
              <w:t>&gt;SSC = MALOJIRAJE VIDAYALAY LONAND TAL.KHANDALA DIST.SATARA 415521</w:t>
            </w:r>
          </w:p>
          <w:tbl>
            <w:tblPr>
              <w:tblW w:w="7320" w:type="dxa"/>
              <w:tblLook w:val="04A0" w:firstRow="1" w:lastRow="0" w:firstColumn="1" w:lastColumn="0" w:noHBand="0" w:noVBand="1"/>
            </w:tblPr>
            <w:tblGrid>
              <w:gridCol w:w="1300"/>
              <w:gridCol w:w="1380"/>
              <w:gridCol w:w="1360"/>
              <w:gridCol w:w="1140"/>
              <w:gridCol w:w="1180"/>
              <w:gridCol w:w="960"/>
            </w:tblGrid>
            <w:tr w:rsidR="00486AF9" w:rsidRPr="00486AF9" w14:paraId="2E3F67FC" w14:textId="77777777" w:rsidTr="00486AF9">
              <w:trPr>
                <w:trHeight w:val="288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2941911E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QUALIFIED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5368F1BB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MARKS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7C0E835C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PERCENTAGE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53D262A5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SEAT NO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491F4874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         YEAR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502B754A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RESULT</w:t>
                  </w:r>
                </w:p>
              </w:tc>
            </w:tr>
            <w:tr w:rsidR="00486AF9" w:rsidRPr="00486AF9" w14:paraId="1F6528BA" w14:textId="77777777" w:rsidTr="00486AF9">
              <w:trPr>
                <w:trHeight w:val="288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5184E8B1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HSC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72DFA657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251/600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08FD41DC" w14:textId="77777777" w:rsidR="00486AF9" w:rsidRPr="00486AF9" w:rsidRDefault="00486AF9" w:rsidP="00486AF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41.83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76D437E9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FO22620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4671DF2E" w14:textId="77777777" w:rsidR="00486AF9" w:rsidRPr="00486AF9" w:rsidRDefault="00486AF9" w:rsidP="00486AF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2023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198BB32B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 PASS</w:t>
                  </w:r>
                </w:p>
              </w:tc>
            </w:tr>
            <w:tr w:rsidR="00486AF9" w:rsidRPr="00486AF9" w14:paraId="5E23F0B2" w14:textId="77777777" w:rsidTr="00486AF9">
              <w:trPr>
                <w:trHeight w:val="288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06D83294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SSC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2F19046D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340/500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6DCB86F6" w14:textId="77777777" w:rsidR="00486AF9" w:rsidRPr="00486AF9" w:rsidRDefault="00486AF9" w:rsidP="00486AF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68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34058281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XO11511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526C6182" w14:textId="77777777" w:rsidR="00486AF9" w:rsidRPr="00486AF9" w:rsidRDefault="00486AF9" w:rsidP="00486AF9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2021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22E59F7B" w14:textId="77777777" w:rsidR="00486AF9" w:rsidRPr="00486AF9" w:rsidRDefault="00486AF9" w:rsidP="00486AF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86AF9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 PASS</w:t>
                  </w:r>
                </w:p>
              </w:tc>
            </w:tr>
          </w:tbl>
          <w:p w14:paraId="740BC210" w14:textId="77777777" w:rsidR="008762E1" w:rsidRDefault="008762E1" w:rsidP="00B22458">
            <w:pPr>
              <w:rPr>
                <w:rFonts w:ascii="Aparajita" w:hAnsi="Aparajita" w:cs="Aparajita"/>
                <w:sz w:val="24"/>
                <w:szCs w:val="24"/>
              </w:rPr>
            </w:pPr>
            <w:r>
              <w:rPr>
                <w:rFonts w:ascii="Aparajita" w:hAnsi="Aparajita" w:cs="Aparajita"/>
                <w:sz w:val="24"/>
                <w:szCs w:val="24"/>
              </w:rPr>
              <w:t xml:space="preserve"> </w:t>
            </w:r>
          </w:p>
          <w:p w14:paraId="3392CB05" w14:textId="77777777" w:rsidR="008762E1" w:rsidRPr="00486AF9" w:rsidRDefault="008762E1" w:rsidP="008762E1">
            <w:pPr>
              <w:rPr>
                <w:rFonts w:ascii="Aparajita" w:hAnsi="Aparajita" w:cs="Aparajita"/>
                <w:sz w:val="24"/>
                <w:szCs w:val="24"/>
              </w:rPr>
            </w:pPr>
            <w:r w:rsidRPr="00486AF9">
              <w:rPr>
                <w:rFonts w:ascii="Aparajita" w:hAnsi="Aparajita" w:cs="Aparajita"/>
                <w:sz w:val="24"/>
                <w:szCs w:val="24"/>
              </w:rPr>
              <w:t>&gt;CUURENT COLLAGE = SOMESHWAR SCIENCE COLLAGE SOMESHWARNAGAR TAL.BARAMATI DIST.PUNE 415522</w:t>
            </w:r>
          </w:p>
          <w:p w14:paraId="21833B49" w14:textId="77777777" w:rsidR="008762E1" w:rsidRPr="00486AF9" w:rsidRDefault="008762E1" w:rsidP="008762E1">
            <w:pPr>
              <w:rPr>
                <w:rFonts w:ascii="Aparajita" w:hAnsi="Aparajita" w:cs="Aparajita"/>
                <w:sz w:val="24"/>
                <w:szCs w:val="24"/>
              </w:rPr>
            </w:pPr>
            <w:r w:rsidRPr="00486AF9">
              <w:rPr>
                <w:rFonts w:ascii="Aparajita" w:hAnsi="Aparajita" w:cs="Aparajita"/>
                <w:sz w:val="24"/>
                <w:szCs w:val="24"/>
              </w:rPr>
              <w:t>[TY FINAL YEAR BCS (BACHOLER OF COMPUTER SCIENCE)]</w:t>
            </w:r>
          </w:p>
          <w:p w14:paraId="3EDAB242" w14:textId="77777777" w:rsidR="008762E1" w:rsidRDefault="008762E1" w:rsidP="00B22458">
            <w:pPr>
              <w:rPr>
                <w:rFonts w:ascii="Aparajita" w:hAnsi="Aparajita" w:cs="Aparajita"/>
                <w:sz w:val="24"/>
                <w:szCs w:val="24"/>
              </w:rPr>
            </w:pPr>
          </w:p>
          <w:p w14:paraId="6D609F56" w14:textId="4D82DAB1" w:rsidR="008762E1" w:rsidRPr="00A12433" w:rsidRDefault="00A12433" w:rsidP="00B22458">
            <w:pPr>
              <w:rPr>
                <w:rFonts w:ascii="Aparajita" w:hAnsi="Aparajita" w:cs="Aparajita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parajita" w:hAnsi="Aparajita" w:cs="Aparajita"/>
                <w:sz w:val="24"/>
                <w:szCs w:val="24"/>
              </w:rPr>
              <w:t xml:space="preserve">                                </w:t>
            </w:r>
          </w:p>
          <w:p w14:paraId="1D752ED8" w14:textId="45E21C9E" w:rsidR="008762E1" w:rsidRPr="00115222" w:rsidRDefault="00115222" w:rsidP="00115222">
            <w:pPr>
              <w:tabs>
                <w:tab w:val="left" w:pos="1512"/>
              </w:tabs>
              <w:rPr>
                <w:rFonts w:ascii="Aparajita" w:hAnsi="Aparajita" w:cs="Aparajita"/>
                <w:sz w:val="18"/>
                <w:szCs w:val="18"/>
              </w:rPr>
            </w:pPr>
            <w:r>
              <w:rPr>
                <w:rFonts w:ascii="Aparajita" w:hAnsi="Aparajita" w:cs="Aparajita"/>
                <w:sz w:val="24"/>
                <w:szCs w:val="24"/>
              </w:rPr>
              <w:tab/>
            </w:r>
            <w:r w:rsidRPr="00115222">
              <w:rPr>
                <w:rFonts w:ascii="Aparajita" w:hAnsi="Aparajita" w:cs="Aparajita"/>
                <w:color w:val="A6A6A6" w:themeColor="background1" w:themeShade="A6"/>
                <w:sz w:val="18"/>
                <w:szCs w:val="18"/>
              </w:rPr>
              <w:t>THANK YOU TO VISIT</w:t>
            </w:r>
            <w:r w:rsidR="00BC2BA1">
              <w:rPr>
                <w:rFonts w:ascii="Aparajita" w:hAnsi="Aparajita" w:cs="Aparajita"/>
                <w:color w:val="A6A6A6" w:themeColor="background1" w:themeShade="A6"/>
                <w:sz w:val="18"/>
                <w:szCs w:val="18"/>
              </w:rPr>
              <w:t xml:space="preserve"> MY</w:t>
            </w:r>
            <w:r w:rsidRPr="00115222">
              <w:rPr>
                <w:rFonts w:ascii="Aparajita" w:hAnsi="Aparajita" w:cs="Aparajita"/>
                <w:color w:val="A6A6A6" w:themeColor="background1" w:themeShade="A6"/>
                <w:sz w:val="18"/>
                <w:szCs w:val="18"/>
              </w:rPr>
              <w:t xml:space="preserve"> RESUM</w:t>
            </w:r>
          </w:p>
          <w:p w14:paraId="3ED5581E" w14:textId="0C1F36FB" w:rsidR="00486AF9" w:rsidRPr="00486AF9" w:rsidRDefault="00486AF9" w:rsidP="00486AF9">
            <w:pPr>
              <w:rPr>
                <w:rFonts w:ascii="Aparajita" w:hAnsi="Aparajita" w:cs="Aparajita"/>
                <w:sz w:val="24"/>
                <w:szCs w:val="24"/>
              </w:rPr>
            </w:pPr>
          </w:p>
          <w:p w14:paraId="59392C8E" w14:textId="77777777" w:rsidR="00743777" w:rsidRDefault="00743777" w:rsidP="00743777">
            <w:pPr>
              <w:rPr>
                <w:rFonts w:ascii="Bahnschrift SemiBold" w:hAnsi="Bahnschrift SemiBold"/>
                <w:color w:val="215E99" w:themeColor="text2" w:themeTint="BF"/>
                <w:sz w:val="24"/>
              </w:rPr>
            </w:pPr>
          </w:p>
          <w:p w14:paraId="063AE957" w14:textId="39FDE455" w:rsidR="00743777" w:rsidRPr="00743777" w:rsidRDefault="00743777" w:rsidP="00743777"/>
        </w:tc>
      </w:tr>
      <w:tr w:rsidR="007C05C7" w14:paraId="3A7222CD" w14:textId="77777777" w:rsidTr="00115222">
        <w:tc>
          <w:tcPr>
            <w:tcW w:w="3397" w:type="dxa"/>
          </w:tcPr>
          <w:p w14:paraId="225A3920" w14:textId="74F18728" w:rsidR="006F51D3" w:rsidRDefault="006F51D3" w:rsidP="006F51D3"/>
        </w:tc>
        <w:tc>
          <w:tcPr>
            <w:tcW w:w="7686" w:type="dxa"/>
          </w:tcPr>
          <w:p w14:paraId="7E952324" w14:textId="1CF58357" w:rsidR="006F51D3" w:rsidRDefault="006F51D3" w:rsidP="006F51D3"/>
        </w:tc>
      </w:tr>
      <w:tr w:rsidR="007C05C7" w14:paraId="550DAADE" w14:textId="77777777" w:rsidTr="00115222">
        <w:trPr>
          <w:trHeight w:val="68"/>
        </w:trPr>
        <w:tc>
          <w:tcPr>
            <w:tcW w:w="3397" w:type="dxa"/>
          </w:tcPr>
          <w:p w14:paraId="47ADDCBA" w14:textId="55DA5BA4" w:rsidR="000B74EE" w:rsidRPr="000B74EE" w:rsidRDefault="000B74EE" w:rsidP="000B74EE">
            <w:pPr>
              <w:rPr>
                <w:color w:val="0629B3" w:themeColor="accent3" w:themeShade="BF"/>
                <w:sz w:val="24"/>
              </w:rPr>
            </w:pPr>
          </w:p>
        </w:tc>
        <w:tc>
          <w:tcPr>
            <w:tcW w:w="7686" w:type="dxa"/>
          </w:tcPr>
          <w:p w14:paraId="080F8274" w14:textId="77777777" w:rsidR="00A64124" w:rsidRDefault="00A64124" w:rsidP="009671FF"/>
          <w:p w14:paraId="08265392" w14:textId="4AC8DF24" w:rsidR="00456937" w:rsidRPr="00743777" w:rsidRDefault="00456937" w:rsidP="009671FF">
            <w:pPr>
              <w:rPr>
                <w:rFonts w:ascii="Aparajita" w:hAnsi="Aparajita" w:cs="Aparajita"/>
                <w:color w:val="000000" w:themeColor="text1"/>
                <w:sz w:val="24"/>
                <w:szCs w:val="24"/>
              </w:rPr>
            </w:pPr>
          </w:p>
          <w:p w14:paraId="6FDB8F19" w14:textId="366A442C" w:rsidR="00A25EF8" w:rsidRPr="00A25EF8" w:rsidRDefault="00A25EF8" w:rsidP="009671FF">
            <w:pPr>
              <w:rPr>
                <w:rFonts w:ascii="Bahnschrift SemiBold" w:hAnsi="Bahnschrift SemiBold"/>
                <w:sz w:val="24"/>
              </w:rPr>
            </w:pPr>
          </w:p>
        </w:tc>
      </w:tr>
      <w:tr w:rsidR="007C05C7" w14:paraId="48AAF1C4" w14:textId="77777777" w:rsidTr="00115222">
        <w:tc>
          <w:tcPr>
            <w:tcW w:w="3397" w:type="dxa"/>
          </w:tcPr>
          <w:p w14:paraId="0860D900" w14:textId="77777777" w:rsidR="006F51D3" w:rsidRDefault="006F51D3" w:rsidP="006F51D3">
            <w:pPr>
              <w:pStyle w:val="Heading1"/>
            </w:pPr>
          </w:p>
        </w:tc>
        <w:tc>
          <w:tcPr>
            <w:tcW w:w="7686" w:type="dxa"/>
          </w:tcPr>
          <w:p w14:paraId="4A62BAF4" w14:textId="1318AA25" w:rsidR="006F51D3" w:rsidRPr="006F51D3" w:rsidRDefault="006F51D3" w:rsidP="006F51D3"/>
        </w:tc>
      </w:tr>
      <w:bookmarkEnd w:id="0"/>
    </w:tbl>
    <w:p w14:paraId="1A8CA742" w14:textId="77777777" w:rsidR="00C55D85" w:rsidRPr="005E2090" w:rsidRDefault="00C55D85" w:rsidP="00843C42">
      <w:pPr>
        <w:rPr>
          <w:sz w:val="12"/>
          <w:szCs w:val="14"/>
        </w:rPr>
      </w:pPr>
    </w:p>
    <w:sectPr w:rsidR="00C55D85" w:rsidRPr="005E2090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1606D" w14:textId="77777777" w:rsidR="00811BE9" w:rsidRDefault="00811BE9" w:rsidP="00F316AD">
      <w:r>
        <w:separator/>
      </w:r>
    </w:p>
  </w:endnote>
  <w:endnote w:type="continuationSeparator" w:id="0">
    <w:p w14:paraId="6224475A" w14:textId="77777777" w:rsidR="00811BE9" w:rsidRDefault="00811BE9" w:rsidP="00F316AD">
      <w:r>
        <w:continuationSeparator/>
      </w:r>
    </w:p>
  </w:endnote>
  <w:endnote w:type="continuationNotice" w:id="1">
    <w:p w14:paraId="2FB31008" w14:textId="77777777" w:rsidR="00811BE9" w:rsidRDefault="00811B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249E4" w14:textId="77777777" w:rsidR="00811BE9" w:rsidRDefault="00811BE9" w:rsidP="00F316AD">
      <w:r>
        <w:separator/>
      </w:r>
    </w:p>
  </w:footnote>
  <w:footnote w:type="continuationSeparator" w:id="0">
    <w:p w14:paraId="769BF15C" w14:textId="77777777" w:rsidR="00811BE9" w:rsidRDefault="00811BE9" w:rsidP="00F316AD">
      <w:r>
        <w:continuationSeparator/>
      </w:r>
    </w:p>
  </w:footnote>
  <w:footnote w:type="continuationNotice" w:id="1">
    <w:p w14:paraId="7B10AC87" w14:textId="77777777" w:rsidR="00811BE9" w:rsidRDefault="00811BE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24"/>
    <w:rsid w:val="0001399F"/>
    <w:rsid w:val="00067CDD"/>
    <w:rsid w:val="00095D41"/>
    <w:rsid w:val="000B74EE"/>
    <w:rsid w:val="000C11D1"/>
    <w:rsid w:val="000E061B"/>
    <w:rsid w:val="000E1D44"/>
    <w:rsid w:val="00115222"/>
    <w:rsid w:val="00170D4A"/>
    <w:rsid w:val="001940A2"/>
    <w:rsid w:val="001A375F"/>
    <w:rsid w:val="001C43C3"/>
    <w:rsid w:val="001F1F0D"/>
    <w:rsid w:val="0020696E"/>
    <w:rsid w:val="002356A2"/>
    <w:rsid w:val="0024775A"/>
    <w:rsid w:val="00263514"/>
    <w:rsid w:val="00286F3A"/>
    <w:rsid w:val="00295815"/>
    <w:rsid w:val="00296CF0"/>
    <w:rsid w:val="002B14D7"/>
    <w:rsid w:val="002C7CF8"/>
    <w:rsid w:val="002D12DA"/>
    <w:rsid w:val="002F7811"/>
    <w:rsid w:val="003019B2"/>
    <w:rsid w:val="0034688D"/>
    <w:rsid w:val="00375B16"/>
    <w:rsid w:val="003B2701"/>
    <w:rsid w:val="0040233B"/>
    <w:rsid w:val="00417878"/>
    <w:rsid w:val="00430AE6"/>
    <w:rsid w:val="00446167"/>
    <w:rsid w:val="00454235"/>
    <w:rsid w:val="00456937"/>
    <w:rsid w:val="00463165"/>
    <w:rsid w:val="00472053"/>
    <w:rsid w:val="00486AF9"/>
    <w:rsid w:val="004937DD"/>
    <w:rsid w:val="004A1400"/>
    <w:rsid w:val="004A5287"/>
    <w:rsid w:val="004B0894"/>
    <w:rsid w:val="004E62DB"/>
    <w:rsid w:val="005036BD"/>
    <w:rsid w:val="00507E93"/>
    <w:rsid w:val="00511A6E"/>
    <w:rsid w:val="00546478"/>
    <w:rsid w:val="0056069F"/>
    <w:rsid w:val="0057534A"/>
    <w:rsid w:val="005B11ED"/>
    <w:rsid w:val="005D0A02"/>
    <w:rsid w:val="005D36AC"/>
    <w:rsid w:val="005E2090"/>
    <w:rsid w:val="00605A5B"/>
    <w:rsid w:val="00627099"/>
    <w:rsid w:val="006727C6"/>
    <w:rsid w:val="006A15EB"/>
    <w:rsid w:val="006A2729"/>
    <w:rsid w:val="006C5D24"/>
    <w:rsid w:val="006C60E6"/>
    <w:rsid w:val="006D2DE6"/>
    <w:rsid w:val="006E70D3"/>
    <w:rsid w:val="006F51D3"/>
    <w:rsid w:val="006F5AA6"/>
    <w:rsid w:val="00702E9C"/>
    <w:rsid w:val="00720DA6"/>
    <w:rsid w:val="00743777"/>
    <w:rsid w:val="00753E00"/>
    <w:rsid w:val="00791F9D"/>
    <w:rsid w:val="00793567"/>
    <w:rsid w:val="007B0F94"/>
    <w:rsid w:val="007C05C7"/>
    <w:rsid w:val="007C14FA"/>
    <w:rsid w:val="007C75FB"/>
    <w:rsid w:val="008028F0"/>
    <w:rsid w:val="0081067B"/>
    <w:rsid w:val="00811BE9"/>
    <w:rsid w:val="00815943"/>
    <w:rsid w:val="00843C42"/>
    <w:rsid w:val="00860DB6"/>
    <w:rsid w:val="008762E1"/>
    <w:rsid w:val="0088104A"/>
    <w:rsid w:val="00895F9F"/>
    <w:rsid w:val="00896FA4"/>
    <w:rsid w:val="008A550D"/>
    <w:rsid w:val="008B0CD9"/>
    <w:rsid w:val="008B507E"/>
    <w:rsid w:val="008C2F3A"/>
    <w:rsid w:val="009472AB"/>
    <w:rsid w:val="009671FF"/>
    <w:rsid w:val="00970283"/>
    <w:rsid w:val="00975E79"/>
    <w:rsid w:val="00990C25"/>
    <w:rsid w:val="00993257"/>
    <w:rsid w:val="0099359E"/>
    <w:rsid w:val="009941DA"/>
    <w:rsid w:val="009B12B0"/>
    <w:rsid w:val="009E485B"/>
    <w:rsid w:val="009F070F"/>
    <w:rsid w:val="009F0771"/>
    <w:rsid w:val="00A12433"/>
    <w:rsid w:val="00A25EF8"/>
    <w:rsid w:val="00A30F44"/>
    <w:rsid w:val="00A43FF6"/>
    <w:rsid w:val="00A64124"/>
    <w:rsid w:val="00A77921"/>
    <w:rsid w:val="00A85652"/>
    <w:rsid w:val="00AA7D29"/>
    <w:rsid w:val="00AB2CDC"/>
    <w:rsid w:val="00AD6C78"/>
    <w:rsid w:val="00AF6443"/>
    <w:rsid w:val="00B03BA7"/>
    <w:rsid w:val="00B111F4"/>
    <w:rsid w:val="00B2124F"/>
    <w:rsid w:val="00B22458"/>
    <w:rsid w:val="00B575FB"/>
    <w:rsid w:val="00B5791D"/>
    <w:rsid w:val="00B60CDD"/>
    <w:rsid w:val="00B6190E"/>
    <w:rsid w:val="00B62264"/>
    <w:rsid w:val="00B8070E"/>
    <w:rsid w:val="00B96BFC"/>
    <w:rsid w:val="00BA6804"/>
    <w:rsid w:val="00BC2BA1"/>
    <w:rsid w:val="00BD4217"/>
    <w:rsid w:val="00BE56E4"/>
    <w:rsid w:val="00C1095A"/>
    <w:rsid w:val="00C42F47"/>
    <w:rsid w:val="00C55D85"/>
    <w:rsid w:val="00C720A7"/>
    <w:rsid w:val="00C81523"/>
    <w:rsid w:val="00CA2273"/>
    <w:rsid w:val="00CD4030"/>
    <w:rsid w:val="00CD50FD"/>
    <w:rsid w:val="00CE3C78"/>
    <w:rsid w:val="00CE58A7"/>
    <w:rsid w:val="00D1030B"/>
    <w:rsid w:val="00D159EA"/>
    <w:rsid w:val="00D246B5"/>
    <w:rsid w:val="00D47124"/>
    <w:rsid w:val="00D666A1"/>
    <w:rsid w:val="00D86D13"/>
    <w:rsid w:val="00D93B73"/>
    <w:rsid w:val="00DA0D2A"/>
    <w:rsid w:val="00DA343A"/>
    <w:rsid w:val="00DD5D7B"/>
    <w:rsid w:val="00DD6FEA"/>
    <w:rsid w:val="00DE7058"/>
    <w:rsid w:val="00E8639E"/>
    <w:rsid w:val="00EA2E39"/>
    <w:rsid w:val="00EB092A"/>
    <w:rsid w:val="00EB441D"/>
    <w:rsid w:val="00EF4A2C"/>
    <w:rsid w:val="00F2368E"/>
    <w:rsid w:val="00F316AD"/>
    <w:rsid w:val="00F4501B"/>
    <w:rsid w:val="00F53443"/>
    <w:rsid w:val="00FA72FF"/>
    <w:rsid w:val="00FE107E"/>
    <w:rsid w:val="00FE1AE9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A68D3"/>
  <w15:chartTrackingRefBased/>
  <w15:docId w15:val="{8B061A1C-1E32-41CA-AB1F-9F9FBD6B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3" w:qFormat="1"/>
    <w:lsdException w:name="heading 2" w:semiHidden="1" w:uiPriority="3" w:unhideWhenUsed="1" w:qFormat="1"/>
    <w:lsdException w:name="heading 3" w:uiPriority="3" w:qFormat="1"/>
    <w:lsdException w:name="heading 4" w:uiPriority="3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A72FF"/>
  </w:style>
  <w:style w:type="paragraph" w:styleId="Heading1">
    <w:name w:val="heading 1"/>
    <w:basedOn w:val="Normal"/>
    <w:next w:val="Normal"/>
    <w:link w:val="Heading1Char"/>
    <w:uiPriority w:val="3"/>
    <w:qFormat/>
    <w:rsid w:val="00FA72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FA72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FA72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FA72FF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FF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FF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FF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A72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A72F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FA72F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rsid w:val="00FA72FF"/>
    <w:rPr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3"/>
    <w:rsid w:val="00FA72FF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FA72FF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A72FF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A72FF"/>
    <w:rPr>
      <w:i/>
      <w:iCs/>
    </w:rPr>
  </w:style>
  <w:style w:type="character" w:styleId="Hyperlink">
    <w:name w:val="Hyperlink"/>
    <w:basedOn w:val="DefaultParagraphFont"/>
    <w:uiPriority w:val="99"/>
    <w:semiHidden/>
    <w:rsid w:val="007C05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5C7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4B089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B089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B089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B08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4B089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FF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FF"/>
  </w:style>
  <w:style w:type="character" w:customStyle="1" w:styleId="Heading7Char">
    <w:name w:val="Heading 7 Char"/>
    <w:basedOn w:val="DefaultParagraphFont"/>
    <w:link w:val="Heading7"/>
    <w:uiPriority w:val="9"/>
    <w:semiHidden/>
    <w:rsid w:val="00FA72F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FF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F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72F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A72F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A72FF"/>
    <w:rPr>
      <w:i/>
      <w:iCs/>
      <w:color w:val="auto"/>
    </w:rPr>
  </w:style>
  <w:style w:type="paragraph" w:styleId="NoSpacing">
    <w:name w:val="No Spacing"/>
    <w:uiPriority w:val="1"/>
    <w:qFormat/>
    <w:rsid w:val="00FA72F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A72F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F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FF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FA72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A72F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A72F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A72FF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FA72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72FF"/>
    <w:pPr>
      <w:outlineLvl w:val="9"/>
    </w:pPr>
  </w:style>
  <w:style w:type="table" w:styleId="PlainTable5">
    <w:name w:val="Plain Table 5"/>
    <w:basedOn w:val="TableNormal"/>
    <w:uiPriority w:val="45"/>
    <w:rsid w:val="00702E9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Shreyashthombare490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y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103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27</cp:revision>
  <dcterms:created xsi:type="dcterms:W3CDTF">2025-09-28T04:31:00Z</dcterms:created>
  <dcterms:modified xsi:type="dcterms:W3CDTF">2025-11-24T06:03:00Z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