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61D95D10" w14:textId="77777777" w:rsidTr="00AA4A29">
        <w:trPr>
          <w:trHeight w:val="4410"/>
        </w:trPr>
        <w:tc>
          <w:tcPr>
            <w:tcW w:w="3600" w:type="dxa"/>
            <w:vAlign w:val="bottom"/>
          </w:tcPr>
          <w:p w14:paraId="154602AE" w14:textId="6B1E78F9" w:rsidR="001B2ABD" w:rsidRDefault="001B2ABD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</w:tcPr>
          <w:p w14:paraId="39E191B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D9F3441" w14:textId="4DD9C186" w:rsidR="001B2ABD" w:rsidRPr="00AA4A29" w:rsidRDefault="00AA4A29" w:rsidP="001B2ABD">
            <w:pPr>
              <w:pStyle w:val="Title"/>
              <w:rPr>
                <w:sz w:val="40"/>
                <w:szCs w:val="40"/>
              </w:rPr>
            </w:pPr>
            <w:r w:rsidRPr="00AA4A29">
              <w:rPr>
                <w:sz w:val="40"/>
                <w:szCs w:val="40"/>
              </w:rPr>
              <w:t>ayyaj sayyad</w:t>
            </w:r>
          </w:p>
          <w:p w14:paraId="7FA46C3D" w14:textId="48CDDBB4" w:rsidR="001B2ABD" w:rsidRPr="00AA4A29" w:rsidRDefault="00AA4A29" w:rsidP="001B2ABD">
            <w:pPr>
              <w:pStyle w:val="Subtitle"/>
              <w:rPr>
                <w:sz w:val="40"/>
                <w:szCs w:val="40"/>
              </w:rPr>
            </w:pPr>
            <w:r>
              <w:rPr>
                <w:spacing w:val="3"/>
                <w:w w:val="67"/>
                <w:sz w:val="40"/>
                <w:szCs w:val="40"/>
              </w:rPr>
              <w:t>[LONAND INDIA]</w:t>
            </w:r>
          </w:p>
        </w:tc>
      </w:tr>
    </w:tbl>
    <w:p w14:paraId="78B33FA6" w14:textId="77777777" w:rsidR="00AA4A29" w:rsidRDefault="00AA4A29" w:rsidP="00036450">
      <w:pPr>
        <w:pStyle w:val="Heading3"/>
        <w:sectPr w:rsidR="00AA4A29" w:rsidSect="00AA4A29">
          <w:headerReference w:type="default" r:id="rId6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tbl>
      <w:tblPr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3771902A" w14:textId="77777777" w:rsidTr="00AA4A29">
        <w:tc>
          <w:tcPr>
            <w:tcW w:w="3600" w:type="dxa"/>
          </w:tcPr>
          <w:sdt>
            <w:sdtPr>
              <w:id w:val="-1711873194"/>
              <w:placeholder>
                <w:docPart w:val="E7226FA17AE647638B8FE4C1D3A82ADD"/>
              </w:placeholder>
              <w:temporary/>
              <w:showingPlcHdr/>
              <w15:appearance w15:val="hidden"/>
            </w:sdtPr>
            <w:sdtContent>
              <w:p w14:paraId="6AD42738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4A5E7155" w14:textId="1C4E1795" w:rsidR="00036450" w:rsidRDefault="00036450" w:rsidP="009260CD"/>
          <w:p w14:paraId="242EA25F" w14:textId="1EB1F911" w:rsidR="00036450" w:rsidRDefault="00A97CB0" w:rsidP="00036450">
            <w:r>
              <w:rPr>
                <w:rFonts w:ascii="Segoe UI" w:hAnsi="Segoe UI" w:cs="Segoe UI"/>
                <w:color w:val="525252"/>
                <w:shd w:val="clear" w:color="auto" w:fill="FFFFFF"/>
              </w:rPr>
              <w:t>Crafting an impactful resume summary is crucial for freshers entering the job market. It serves as your first impression, showcasing your skills, experiences, and aspirations in a concise manner. A well-written summary can set you apart from the competition, grabbing the attention of hiring managers and encouraging them to delve deeper into your qualifications.</w:t>
            </w:r>
          </w:p>
          <w:sdt>
            <w:sdtPr>
              <w:id w:val="-1954003311"/>
              <w:placeholder>
                <w:docPart w:val="C6B54A5D79494072AE09851469B76746"/>
              </w:placeholder>
              <w:temporary/>
              <w:showingPlcHdr/>
              <w15:appearance w15:val="hidden"/>
            </w:sdtPr>
            <w:sdtContent>
              <w:p w14:paraId="2C17DDD8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5F76D895B7714C9FB8E7F0A29DD9F7B7"/>
              </w:placeholder>
              <w:temporary/>
              <w:showingPlcHdr/>
              <w15:appearance w15:val="hidden"/>
            </w:sdtPr>
            <w:sdtContent>
              <w:p w14:paraId="2AA67E50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20890270" w14:textId="69419C13" w:rsidR="004D3011" w:rsidRDefault="00111FB5" w:rsidP="004D3011">
            <w:r>
              <w:t>91+866844097</w:t>
            </w:r>
          </w:p>
          <w:p w14:paraId="432F3AE2" w14:textId="77777777" w:rsidR="004D3011" w:rsidRDefault="004D3011" w:rsidP="004D3011"/>
          <w:sdt>
            <w:sdtPr>
              <w:id w:val="-240260293"/>
              <w:placeholder>
                <w:docPart w:val="405B1DA1D7EA478AA40F335351F5C696"/>
              </w:placeholder>
              <w:temporary/>
              <w:showingPlcHdr/>
              <w15:appearance w15:val="hidden"/>
            </w:sdtPr>
            <w:sdtContent>
              <w:p w14:paraId="05F2D2C9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4F8D24F6" w14:textId="2384BD40" w:rsidR="00036450" w:rsidRPr="00E4381A" w:rsidRDefault="00A97CB0" w:rsidP="004D3011">
            <w:pPr>
              <w:rPr>
                <w:rStyle w:val="Hyperlink"/>
              </w:rPr>
            </w:pPr>
            <w:r>
              <w:rPr>
                <w:rStyle w:val="Hyperlink"/>
              </w:rPr>
              <w:t>sayyaj@gmail.com</w:t>
            </w:r>
          </w:p>
          <w:sdt>
            <w:sdtPr>
              <w:id w:val="-1444214663"/>
              <w:placeholder>
                <w:docPart w:val="2B407ADB90634123AD36479E277043C7"/>
              </w:placeholder>
              <w:temporary/>
              <w:showingPlcHdr/>
              <w15:appearance w15:val="hidden"/>
            </w:sdtPr>
            <w:sdtContent>
              <w:p w14:paraId="74CFD731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0968A388" w14:textId="77777777" w:rsidR="004D3011" w:rsidRDefault="00A97CB0" w:rsidP="004D3011">
            <w:r>
              <w:t>&gt;PLAYING HANDBALL</w:t>
            </w:r>
          </w:p>
          <w:p w14:paraId="5B4622EE" w14:textId="77777777" w:rsidR="00A97CB0" w:rsidRDefault="00A97CB0" w:rsidP="004D3011">
            <w:r>
              <w:t>&gt;SWIMMING</w:t>
            </w:r>
          </w:p>
          <w:p w14:paraId="336383C8" w14:textId="77777777" w:rsidR="00A97CB0" w:rsidRDefault="00A97CB0" w:rsidP="004D3011">
            <w:r>
              <w:t>&gt;READING</w:t>
            </w:r>
          </w:p>
          <w:p w14:paraId="63A473F1" w14:textId="77777777" w:rsidR="00A97CB0" w:rsidRDefault="00A97CB0" w:rsidP="004D3011"/>
          <w:p w14:paraId="0256ECA6" w14:textId="77777777" w:rsidR="00A97CB0" w:rsidRDefault="00A97CB0" w:rsidP="004D3011">
            <w:pPr>
              <w:rPr>
                <w:color w:val="B85A22" w:themeColor="accent2" w:themeShade="BF"/>
                <w:sz w:val="24"/>
                <w:szCs w:val="24"/>
              </w:rPr>
            </w:pPr>
            <w:r w:rsidRPr="00A97CB0">
              <w:rPr>
                <w:color w:val="B85A22" w:themeColor="accent2" w:themeShade="BF"/>
                <w:sz w:val="24"/>
                <w:szCs w:val="24"/>
              </w:rPr>
              <w:t>CERTIFICATION</w:t>
            </w:r>
          </w:p>
          <w:p w14:paraId="7C5B302D" w14:textId="77777777" w:rsidR="00A97CB0" w:rsidRDefault="00A97CB0" w:rsidP="004D3011">
            <w:pPr>
              <w:rPr>
                <w:color w:val="000000" w:themeColor="text1"/>
                <w:sz w:val="20"/>
                <w:szCs w:val="20"/>
              </w:rPr>
            </w:pPr>
            <w:r w:rsidRPr="00A97CB0">
              <w:rPr>
                <w:color w:val="000000" w:themeColor="text1"/>
                <w:sz w:val="20"/>
                <w:szCs w:val="20"/>
              </w:rPr>
              <w:t>&gt;</w:t>
            </w:r>
            <w:r>
              <w:rPr>
                <w:color w:val="000000" w:themeColor="text1"/>
                <w:sz w:val="20"/>
                <w:szCs w:val="20"/>
              </w:rPr>
              <w:t>NATIONAL HANDBALL PLAYER</w:t>
            </w:r>
          </w:p>
          <w:p w14:paraId="12EEF6CB" w14:textId="3EC0990C" w:rsidR="00A97CB0" w:rsidRPr="00A97CB0" w:rsidRDefault="00A97CB0" w:rsidP="004D301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&gt;NCC</w:t>
            </w:r>
          </w:p>
        </w:tc>
        <w:tc>
          <w:tcPr>
            <w:tcW w:w="720" w:type="dxa"/>
          </w:tcPr>
          <w:p w14:paraId="747E729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0267368D20534243B7E666D68462A68B"/>
              </w:placeholder>
              <w:temporary/>
              <w:showingPlcHdr/>
              <w15:appearance w15:val="hidden"/>
            </w:sdtPr>
            <w:sdtContent>
              <w:p w14:paraId="0770A223" w14:textId="72E48467" w:rsidR="00036450" w:rsidRDefault="00E25A26" w:rsidP="00AA4A29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708DCC1" w14:textId="77777777" w:rsidR="00036450" w:rsidRPr="00B359E4" w:rsidRDefault="00000000" w:rsidP="00B359E4">
            <w:pPr>
              <w:pStyle w:val="Heading4"/>
            </w:pPr>
            <w:sdt>
              <w:sdtPr>
                <w:id w:val="1241451579"/>
                <w:placeholder>
                  <w:docPart w:val="694EEA4B9CA64E84BA3DD689A2823CF5"/>
                </w:placeholder>
                <w:temporary/>
                <w:showingPlcHdr/>
                <w15:appearance w15:val="hidden"/>
              </w:sdtPr>
              <w:sdtContent>
                <w:r w:rsidR="00036450" w:rsidRPr="00B359E4">
                  <w:t>[School Name]</w:t>
                </w:r>
              </w:sdtContent>
            </w:sdt>
          </w:p>
          <w:p w14:paraId="5AD5762F" w14:textId="02EA3DAE" w:rsidR="00036450" w:rsidRDefault="00AA4A29" w:rsidP="00036450">
            <w:r>
              <w:t>MALOJIRAJE VIDYALAY AND JUNIOR COLLAGE LONAND</w:t>
            </w:r>
          </w:p>
          <w:p w14:paraId="76BC174A" w14:textId="33C1FBF5" w:rsidR="00AA4A29" w:rsidRDefault="00AA4A29" w:rsidP="00036450">
            <w:r>
              <w:t>&gt;CURRENT STUD/SHARAD PAWAR COLLAGE LONAND</w:t>
            </w:r>
          </w:p>
          <w:p w14:paraId="75B5B871" w14:textId="7F16988B" w:rsidR="00AA4A29" w:rsidRDefault="00AA4A29" w:rsidP="00036450">
            <w:r>
              <w:t>TY.BS.C</w:t>
            </w:r>
          </w:p>
          <w:p w14:paraId="0BF0457B" w14:textId="5F344830" w:rsidR="00111FB5" w:rsidRDefault="00AA4A29" w:rsidP="00036450">
            <w:r>
              <w:t>: QULIFICATION</w:t>
            </w:r>
          </w:p>
          <w:p w14:paraId="7B658A7F" w14:textId="09E7157D" w:rsidR="00111FB5" w:rsidRDefault="00111FB5" w:rsidP="00036450">
            <w:r>
              <w:t>MAHARSATARA STATE BOARD</w:t>
            </w:r>
          </w:p>
          <w:p w14:paraId="7F40F96A" w14:textId="12CFEE77" w:rsidR="00111FB5" w:rsidRDefault="00111FB5" w:rsidP="00036450">
            <w:r>
              <w:t>HSC OBTAINED MARKS/PERCENTAGE</w:t>
            </w:r>
          </w:p>
          <w:p w14:paraId="2B0992B5" w14:textId="02D5C94B" w:rsidR="00111FB5" w:rsidRDefault="00111FB5" w:rsidP="00036450">
            <w:r>
              <w:t>&gt;306+15/500 [79.20]</w:t>
            </w:r>
          </w:p>
          <w:p w14:paraId="23DE74DC" w14:textId="3211E8BF" w:rsidR="00111FB5" w:rsidRDefault="00111FB5" w:rsidP="00036450">
            <w:r>
              <w:t>SEAT NO [XO11534]</w:t>
            </w:r>
          </w:p>
          <w:p w14:paraId="41F21A0D" w14:textId="7CC83578" w:rsidR="00111FB5" w:rsidRDefault="00111FB5" w:rsidP="00036450">
            <w:r>
              <w:t>SSC OBTAINED MARKS/PERCENTAGE</w:t>
            </w:r>
          </w:p>
          <w:p w14:paraId="6054E333" w14:textId="066FC78A" w:rsidR="00111FB5" w:rsidRDefault="00111FB5" w:rsidP="00036450">
            <w:r>
              <w:t>&gt;391+600 [58.50]</w:t>
            </w:r>
          </w:p>
          <w:p w14:paraId="5D35D890" w14:textId="1A871A09" w:rsidR="00AA4A29" w:rsidRDefault="00111FB5" w:rsidP="00036450">
            <w:r>
              <w:t>SEAT NO [FO22584]</w:t>
            </w:r>
          </w:p>
          <w:sdt>
            <w:sdtPr>
              <w:id w:val="1001553383"/>
              <w:placeholder>
                <w:docPart w:val="F02E462DC13542199D33BD57EE258E4C"/>
              </w:placeholder>
              <w:temporary/>
              <w:showingPlcHdr/>
              <w15:appearance w15:val="hidden"/>
            </w:sdtPr>
            <w:sdtContent>
              <w:p w14:paraId="4A23BD85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582A65FD" w14:textId="64913DA4" w:rsidR="00036450" w:rsidRDefault="00036450" w:rsidP="00B359E4">
            <w:pPr>
              <w:pStyle w:val="Heading4"/>
              <w:rPr>
                <w:bCs/>
              </w:rPr>
            </w:pPr>
            <w:r>
              <w:t xml:space="preserve"> </w:t>
            </w:r>
            <w:r w:rsidR="00BA5B0F">
              <w:t>[APPRENTSHIP]</w:t>
            </w:r>
          </w:p>
          <w:p w14:paraId="571E6424" w14:textId="63DBEF1D" w:rsidR="004D3011" w:rsidRPr="004D3011" w:rsidRDefault="00AA4A29" w:rsidP="004D3011">
            <w:r>
              <w:t>TYCO ELECTRONICS CONNECTIVITY SHIRWAL TAL.</w:t>
            </w:r>
            <w:r w:rsidR="00B046C3">
              <w:t>KHANDALA</w:t>
            </w:r>
            <w:r>
              <w:t xml:space="preserve"> DIST.SATARA </w:t>
            </w:r>
          </w:p>
          <w:p w14:paraId="43F4922B" w14:textId="77777777" w:rsidR="004D3011" w:rsidRDefault="004D3011" w:rsidP="00036450"/>
          <w:sdt>
            <w:sdtPr>
              <w:id w:val="1669594239"/>
              <w:placeholder>
                <w:docPart w:val="160CCB04E98146FFB28F4967C99EBEE0"/>
              </w:placeholder>
              <w:temporary/>
              <w:showingPlcHdr/>
              <w15:appearance w15:val="hidden"/>
            </w:sdtPr>
            <w:sdtContent>
              <w:p w14:paraId="18985457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74F77E61" w14:textId="69697F88" w:rsidR="00036450" w:rsidRPr="00BA5B0F" w:rsidRDefault="00BA5B0F" w:rsidP="004D3011">
            <w:pPr>
              <w:rPr>
                <w:rFonts w:ascii="Arial Black" w:hAnsi="Arial Black"/>
                <w:noProof/>
                <w:color w:val="000000" w:themeColor="text1"/>
                <w:sz w:val="16"/>
                <w:szCs w:val="16"/>
              </w:rPr>
            </w:pPr>
            <w:r w:rsidRPr="00BA5B0F">
              <w:rPr>
                <w:rFonts w:ascii="Arial Black" w:hAnsi="Arial Black"/>
                <w:noProof/>
                <w:color w:val="000000" w:themeColor="text1"/>
                <w:sz w:val="16"/>
                <w:szCs w:val="16"/>
              </w:rPr>
              <w:t>&gt;MS CIT</w:t>
            </w:r>
          </w:p>
          <w:p w14:paraId="2BB7FAFB" w14:textId="77777777" w:rsidR="00BA5B0F" w:rsidRPr="00BA5B0F" w:rsidRDefault="00BA5B0F" w:rsidP="004D3011">
            <w:pPr>
              <w:rPr>
                <w:rFonts w:ascii="Arial Black" w:hAnsi="Arial Black"/>
                <w:noProof/>
                <w:color w:val="000000" w:themeColor="text1"/>
                <w:sz w:val="16"/>
                <w:szCs w:val="16"/>
              </w:rPr>
            </w:pPr>
            <w:r w:rsidRPr="00BA5B0F">
              <w:rPr>
                <w:rFonts w:ascii="Arial Black" w:hAnsi="Arial Black"/>
                <w:noProof/>
                <w:color w:val="000000" w:themeColor="text1"/>
                <w:sz w:val="16"/>
                <w:szCs w:val="16"/>
              </w:rPr>
              <w:t>&gt;ENGLISH TYPING</w:t>
            </w:r>
          </w:p>
          <w:p w14:paraId="26E8437B" w14:textId="4E2AF621" w:rsidR="00BA5B0F" w:rsidRPr="004D3011" w:rsidRDefault="00BA5B0F" w:rsidP="004D3011">
            <w:pPr>
              <w:rPr>
                <w:color w:val="FFFFFF" w:themeColor="background1"/>
              </w:rPr>
            </w:pPr>
            <w:r w:rsidRPr="00BA5B0F">
              <w:rPr>
                <w:rFonts w:ascii="Arial Black" w:hAnsi="Arial Black"/>
                <w:noProof/>
                <w:color w:val="000000" w:themeColor="text1"/>
                <w:sz w:val="16"/>
                <w:szCs w:val="16"/>
              </w:rPr>
              <w:t>&gt;ENGLISH READING</w:t>
            </w:r>
          </w:p>
        </w:tc>
      </w:tr>
    </w:tbl>
    <w:p w14:paraId="1AB463DE" w14:textId="2C9BBC3B" w:rsidR="00A97CB0" w:rsidRDefault="00A97CB0" w:rsidP="000C45FF">
      <w:pPr>
        <w:tabs>
          <w:tab w:val="left" w:pos="990"/>
        </w:tabs>
      </w:pPr>
    </w:p>
    <w:sectPr w:rsidR="00A97CB0" w:rsidSect="00AA4A29">
      <w:type w:val="continuous"/>
      <w:pgSz w:w="12240" w:h="15840"/>
      <w:pgMar w:top="720" w:right="720" w:bottom="720" w:left="720" w:header="720" w:footer="720" w:gutter="0"/>
      <w:cols w:num="2" w:space="513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A926" w14:textId="77777777" w:rsidR="00A349EB" w:rsidRDefault="00A349EB" w:rsidP="000C45FF">
      <w:r>
        <w:separator/>
      </w:r>
    </w:p>
  </w:endnote>
  <w:endnote w:type="continuationSeparator" w:id="0">
    <w:p w14:paraId="72AFC40F" w14:textId="77777777" w:rsidR="00A349EB" w:rsidRDefault="00A349E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327D3" w14:textId="77777777" w:rsidR="00A349EB" w:rsidRDefault="00A349EB" w:rsidP="000C45FF">
      <w:r>
        <w:separator/>
      </w:r>
    </w:p>
  </w:footnote>
  <w:footnote w:type="continuationSeparator" w:id="0">
    <w:p w14:paraId="6D2FB46B" w14:textId="77777777" w:rsidR="00A349EB" w:rsidRDefault="00A349E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0226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D203E" wp14:editId="570AB18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967184824" name="Graphic 196718482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29"/>
    <w:rsid w:val="00036450"/>
    <w:rsid w:val="00094499"/>
    <w:rsid w:val="000C45FF"/>
    <w:rsid w:val="000E3FD1"/>
    <w:rsid w:val="00111FB5"/>
    <w:rsid w:val="00112054"/>
    <w:rsid w:val="001317D8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9211B"/>
    <w:rsid w:val="005E39D5"/>
    <w:rsid w:val="00600670"/>
    <w:rsid w:val="0062123A"/>
    <w:rsid w:val="00646E75"/>
    <w:rsid w:val="006771D0"/>
    <w:rsid w:val="00715FCB"/>
    <w:rsid w:val="00743101"/>
    <w:rsid w:val="00764C9F"/>
    <w:rsid w:val="007775E1"/>
    <w:rsid w:val="007867A0"/>
    <w:rsid w:val="007927F5"/>
    <w:rsid w:val="00802CA0"/>
    <w:rsid w:val="00913E1F"/>
    <w:rsid w:val="009260CD"/>
    <w:rsid w:val="00940A66"/>
    <w:rsid w:val="00952C25"/>
    <w:rsid w:val="00A2118D"/>
    <w:rsid w:val="00A349EB"/>
    <w:rsid w:val="00A97CB0"/>
    <w:rsid w:val="00AA4A29"/>
    <w:rsid w:val="00AD0A50"/>
    <w:rsid w:val="00AD76E2"/>
    <w:rsid w:val="00B046C3"/>
    <w:rsid w:val="00B20152"/>
    <w:rsid w:val="00B359E4"/>
    <w:rsid w:val="00B57D98"/>
    <w:rsid w:val="00B70850"/>
    <w:rsid w:val="00BA5B0F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A905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26FA17AE647638B8FE4C1D3A82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E1BE0-F1D1-47BF-A686-102D2ECE3F31}"/>
      </w:docPartPr>
      <w:docPartBody>
        <w:p w:rsidR="0048638F" w:rsidRDefault="0048638F">
          <w:pPr>
            <w:pStyle w:val="E7226FA17AE647638B8FE4C1D3A82ADD"/>
          </w:pPr>
          <w:r w:rsidRPr="00D5459D">
            <w:t>Profile</w:t>
          </w:r>
        </w:p>
      </w:docPartBody>
    </w:docPart>
    <w:docPart>
      <w:docPartPr>
        <w:name w:val="C6B54A5D79494072AE09851469B76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E9164-503E-4A78-8B74-67733653E4B9}"/>
      </w:docPartPr>
      <w:docPartBody>
        <w:p w:rsidR="0048638F" w:rsidRDefault="0048638F">
          <w:pPr>
            <w:pStyle w:val="C6B54A5D79494072AE09851469B76746"/>
          </w:pPr>
          <w:r w:rsidRPr="00CB0055">
            <w:t>Contact</w:t>
          </w:r>
        </w:p>
      </w:docPartBody>
    </w:docPart>
    <w:docPart>
      <w:docPartPr>
        <w:name w:val="5F76D895B7714C9FB8E7F0A29DD9F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E5C25-D981-4D18-A1DF-065DAF2B7CAA}"/>
      </w:docPartPr>
      <w:docPartBody>
        <w:p w:rsidR="0048638F" w:rsidRDefault="0048638F">
          <w:pPr>
            <w:pStyle w:val="5F76D895B7714C9FB8E7F0A29DD9F7B7"/>
          </w:pPr>
          <w:r w:rsidRPr="004D3011">
            <w:t>PHONE:</w:t>
          </w:r>
        </w:p>
      </w:docPartBody>
    </w:docPart>
    <w:docPart>
      <w:docPartPr>
        <w:name w:val="405B1DA1D7EA478AA40F335351F5C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1DE84-90EA-4DE2-8276-B7EEE83C2D2C}"/>
      </w:docPartPr>
      <w:docPartBody>
        <w:p w:rsidR="0048638F" w:rsidRDefault="0048638F">
          <w:pPr>
            <w:pStyle w:val="405B1DA1D7EA478AA40F335351F5C696"/>
          </w:pPr>
          <w:r w:rsidRPr="004D3011">
            <w:t>EMAIL:</w:t>
          </w:r>
        </w:p>
      </w:docPartBody>
    </w:docPart>
    <w:docPart>
      <w:docPartPr>
        <w:name w:val="2B407ADB90634123AD36479E27704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11E64-BF56-4356-8371-E0E965D19590}"/>
      </w:docPartPr>
      <w:docPartBody>
        <w:p w:rsidR="0048638F" w:rsidRDefault="0048638F">
          <w:pPr>
            <w:pStyle w:val="2B407ADB90634123AD36479E277043C7"/>
          </w:pPr>
          <w:r w:rsidRPr="00CB0055">
            <w:t>Hobbies</w:t>
          </w:r>
        </w:p>
      </w:docPartBody>
    </w:docPart>
    <w:docPart>
      <w:docPartPr>
        <w:name w:val="0267368D20534243B7E666D68462A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3B67A-5BC0-40B6-8E2F-3D28A2895C82}"/>
      </w:docPartPr>
      <w:docPartBody>
        <w:p w:rsidR="0048638F" w:rsidRDefault="0048638F">
          <w:pPr>
            <w:pStyle w:val="0267368D20534243B7E666D68462A68B"/>
          </w:pPr>
          <w:r w:rsidRPr="00036450">
            <w:t>EDUCATION</w:t>
          </w:r>
        </w:p>
      </w:docPartBody>
    </w:docPart>
    <w:docPart>
      <w:docPartPr>
        <w:name w:val="694EEA4B9CA64E84BA3DD689A2823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92704-24A5-487F-A674-F4BD2FFFD40E}"/>
      </w:docPartPr>
      <w:docPartBody>
        <w:p w:rsidR="0048638F" w:rsidRDefault="0048638F">
          <w:pPr>
            <w:pStyle w:val="694EEA4B9CA64E84BA3DD689A2823CF5"/>
          </w:pPr>
          <w:r w:rsidRPr="00B359E4">
            <w:t>[School Name]</w:t>
          </w:r>
        </w:p>
      </w:docPartBody>
    </w:docPart>
    <w:docPart>
      <w:docPartPr>
        <w:name w:val="F02E462DC13542199D33BD57EE258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385C1-78CD-469B-9F3D-41A7F5EDB054}"/>
      </w:docPartPr>
      <w:docPartBody>
        <w:p w:rsidR="0048638F" w:rsidRDefault="0048638F">
          <w:pPr>
            <w:pStyle w:val="F02E462DC13542199D33BD57EE258E4C"/>
          </w:pPr>
          <w:r w:rsidRPr="00036450">
            <w:t>WORK EXPERIENCE</w:t>
          </w:r>
        </w:p>
      </w:docPartBody>
    </w:docPart>
    <w:docPart>
      <w:docPartPr>
        <w:name w:val="160CCB04E98146FFB28F4967C99EB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822A-FF37-44F5-BA7A-8BDF49F93FE3}"/>
      </w:docPartPr>
      <w:docPartBody>
        <w:p w:rsidR="0048638F" w:rsidRDefault="0048638F">
          <w:pPr>
            <w:pStyle w:val="160CCB04E98146FFB28F4967C99EBEE0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8F"/>
    <w:rsid w:val="0048638F"/>
    <w:rsid w:val="0059211B"/>
    <w:rsid w:val="005D0727"/>
    <w:rsid w:val="0091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8638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226FA17AE647638B8FE4C1D3A82ADD">
    <w:name w:val="E7226FA17AE647638B8FE4C1D3A82ADD"/>
  </w:style>
  <w:style w:type="paragraph" w:customStyle="1" w:styleId="C6B54A5D79494072AE09851469B76746">
    <w:name w:val="C6B54A5D79494072AE09851469B76746"/>
  </w:style>
  <w:style w:type="paragraph" w:customStyle="1" w:styleId="5F76D895B7714C9FB8E7F0A29DD9F7B7">
    <w:name w:val="5F76D895B7714C9FB8E7F0A29DD9F7B7"/>
  </w:style>
  <w:style w:type="paragraph" w:customStyle="1" w:styleId="405B1DA1D7EA478AA40F335351F5C696">
    <w:name w:val="405B1DA1D7EA478AA40F335351F5C696"/>
  </w:style>
  <w:style w:type="character" w:styleId="Hyperlink">
    <w:name w:val="Hyperlink"/>
    <w:basedOn w:val="DefaultParagraphFont"/>
    <w:uiPriority w:val="99"/>
    <w:unhideWhenUsed/>
    <w:rsid w:val="0048638F"/>
    <w:rPr>
      <w:color w:val="C45911" w:themeColor="accent2" w:themeShade="BF"/>
      <w:u w:val="single"/>
    </w:rPr>
  </w:style>
  <w:style w:type="paragraph" w:customStyle="1" w:styleId="2B407ADB90634123AD36479E277043C7">
    <w:name w:val="2B407ADB90634123AD36479E277043C7"/>
  </w:style>
  <w:style w:type="paragraph" w:customStyle="1" w:styleId="0267368D20534243B7E666D68462A68B">
    <w:name w:val="0267368D20534243B7E666D68462A68B"/>
  </w:style>
  <w:style w:type="paragraph" w:customStyle="1" w:styleId="694EEA4B9CA64E84BA3DD689A2823CF5">
    <w:name w:val="694EEA4B9CA64E84BA3DD689A2823CF5"/>
  </w:style>
  <w:style w:type="paragraph" w:customStyle="1" w:styleId="F02E462DC13542199D33BD57EE258E4C">
    <w:name w:val="F02E462DC13542199D33BD57EE258E4C"/>
  </w:style>
  <w:style w:type="character" w:customStyle="1" w:styleId="Heading2Char">
    <w:name w:val="Heading 2 Char"/>
    <w:basedOn w:val="DefaultParagraphFont"/>
    <w:link w:val="Heading2"/>
    <w:uiPriority w:val="9"/>
    <w:rsid w:val="0048638F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paragraph" w:customStyle="1" w:styleId="160CCB04E98146FFB28F4967C99EBEE0">
    <w:name w:val="160CCB04E98146FFB28F4967C99EBE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2025-09-26T09:18:00Z</dcterms:created>
  <dcterms:modified xsi:type="dcterms:W3CDTF">2025-09-26T10:14:00Z</dcterms:modified>
</cp:coreProperties>
</file>